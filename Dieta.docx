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8B44" w14:textId="59D50ED6" w:rsidR="00D077E9" w:rsidRDefault="00D077E9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30E6CB3" wp14:editId="2694FCAF">
            <wp:simplePos x="0" y="0"/>
            <wp:positionH relativeFrom="page">
              <wp:align>right</wp:align>
            </wp:positionH>
            <wp:positionV relativeFrom="page">
              <wp:posOffset>561975</wp:posOffset>
            </wp:positionV>
            <wp:extent cx="7760970" cy="436942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4369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17B63904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C83AF3B" w14:textId="6D8E1070" w:rsidR="00D077E9" w:rsidRDefault="00D077E9" w:rsidP="00AB02A7">
            <w:pPr>
              <w:rPr>
                <w:noProof/>
              </w:rPr>
            </w:pPr>
          </w:p>
          <w:p w14:paraId="42E64A1E" w14:textId="1A6A3DBA" w:rsidR="00D077E9" w:rsidRDefault="00D077E9" w:rsidP="00AB02A7">
            <w:pPr>
              <w:rPr>
                <w:noProof/>
              </w:rPr>
            </w:pPr>
          </w:p>
        </w:tc>
      </w:tr>
      <w:tr w:rsidR="00D077E9" w14:paraId="18F5B0C9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4B6194E" w14:textId="2AB11956" w:rsidR="00D077E9" w:rsidRDefault="00406DA3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78E62CB" wp14:editId="0939A7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4516755</wp:posOffset>
                      </wp:positionV>
                      <wp:extent cx="1390650" cy="0"/>
                      <wp:effectExtent l="0" t="19050" r="19050" b="19050"/>
                      <wp:wrapTight wrapText="bothSides">
                        <wp:wrapPolygon edited="0">
                          <wp:start x="0" y="-1"/>
                          <wp:lineTo x="0" y="-1"/>
                          <wp:lineTo x="21600" y="-1"/>
                          <wp:lineTo x="21600" y="-1"/>
                          <wp:lineTo x="0" y="-1"/>
                        </wp:wrapPolygon>
                      </wp:wrapTight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080DDD" id="Conector recto 5" o:spid="_x0000_s1026" alt="divisor de texto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65pt" to="109.5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" strokecolor="#082a75 [3215]" strokeweight="3pt">
                      <w10:wrap type="tight"/>
                    </v:line>
                  </w:pict>
                </mc:Fallback>
              </mc:AlternateContent>
            </w:r>
          </w:p>
        </w:tc>
      </w:tr>
      <w:tr w:rsidR="00D077E9" w14:paraId="05BDCA38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DBCE42A" w14:textId="33DBD106" w:rsidR="00CB7176" w:rsidRDefault="00CB7176" w:rsidP="00AB02A7">
            <w:pPr>
              <w:rPr>
                <w:noProof/>
              </w:rPr>
            </w:pPr>
          </w:p>
          <w:p w14:paraId="3E6BB0B1" w14:textId="77777777" w:rsidR="00CB7176" w:rsidRDefault="00CB7176" w:rsidP="00AB02A7">
            <w:pPr>
              <w:rPr>
                <w:noProof/>
              </w:rPr>
            </w:pPr>
          </w:p>
          <w:p w14:paraId="6E8ABE04" w14:textId="77777777" w:rsidR="00406DA3" w:rsidRDefault="00406DA3" w:rsidP="00AB02A7">
            <w:pPr>
              <w:rPr>
                <w:noProof/>
              </w:rPr>
            </w:pPr>
          </w:p>
          <w:p w14:paraId="6A3C18D0" w14:textId="77777777" w:rsidR="00406DA3" w:rsidRDefault="00406DA3" w:rsidP="00AB02A7">
            <w:pPr>
              <w:rPr>
                <w:noProof/>
              </w:rPr>
            </w:pPr>
          </w:p>
          <w:p w14:paraId="3787477D" w14:textId="77777777" w:rsidR="00406DA3" w:rsidRDefault="00406DA3" w:rsidP="00AB02A7">
            <w:pPr>
              <w:rPr>
                <w:noProof/>
              </w:rPr>
            </w:pPr>
          </w:p>
          <w:p w14:paraId="221D9DC6" w14:textId="77777777" w:rsidR="00CB7176" w:rsidRDefault="00CB7176" w:rsidP="00AB02A7">
            <w:pPr>
              <w:rPr>
                <w:noProof/>
              </w:rPr>
            </w:pPr>
          </w:p>
          <w:sdt>
            <w:sdtPr>
              <w:rPr>
                <w:noProof/>
              </w:rPr>
              <w:id w:val="1080870105"/>
              <w:placeholder>
                <w:docPart w:val="D03BD12BC774440FB0A508F6430CAEDC"/>
              </w:placeholder>
              <w15:appearance w15:val="hidden"/>
            </w:sdtPr>
            <w:sdtContent>
              <w:p w14:paraId="248BD4A1" w14:textId="1B6CFF84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DB5A8C">
                  <w:rPr>
                    <w:rStyle w:val="SubttuloCar"/>
                    <w:b w:val="0"/>
                    <w:noProof/>
                    <w:lang w:bidi="es-ES"/>
                  </w:rPr>
                  <w:t>29 junio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2368F484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40DF736F" wp14:editId="43F8AB3A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57785</wp:posOffset>
                      </wp:positionV>
                      <wp:extent cx="1493520" cy="0"/>
                      <wp:effectExtent l="0" t="19050" r="30480" b="19050"/>
                      <wp:wrapTight wrapText="bothSides">
                        <wp:wrapPolygon edited="0">
                          <wp:start x="0" y="-1"/>
                          <wp:lineTo x="0" y="-1"/>
                          <wp:lineTo x="21765" y="-1"/>
                          <wp:lineTo x="21765" y="-1"/>
                          <wp:lineTo x="0" y="-1"/>
                        </wp:wrapPolygon>
                      </wp:wrapTight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52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65CD6C" id="Conector recto 6" o:spid="_x0000_s1026" alt="divisor de texto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4.55pt" to="117.9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" strokecolor="#082a75 [3215]" strokeweight="3pt">
                      <w10:wrap type="tight"/>
                    </v:line>
                  </w:pict>
                </mc:Fallback>
              </mc:AlternateContent>
            </w:r>
          </w:p>
          <w:p w14:paraId="6D1AC8AD" w14:textId="2E89FD3C" w:rsidR="00D077E9" w:rsidRDefault="00D077E9" w:rsidP="00AB02A7">
            <w:pPr>
              <w:rPr>
                <w:noProof/>
              </w:rPr>
            </w:pPr>
          </w:p>
          <w:p w14:paraId="379187F0" w14:textId="0FBDE92C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F8DA8207FAEB4F96BD7B0CCC36CE743F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1D6AB3">
                  <w:rPr>
                    <w:noProof/>
                  </w:rPr>
                  <w:t>Gregorio Valiente y la IA</w:t>
                </w:r>
              </w:sdtContent>
            </w:sdt>
          </w:p>
          <w:p w14:paraId="6518DC06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34089C7" w14:textId="096EAFEA" w:rsidR="001D6AB3" w:rsidRPr="00DB5A8C" w:rsidRDefault="00406DA3" w:rsidP="00A20540">
      <w:pPr>
        <w:spacing w:line="240" w:lineRule="auto"/>
        <w:rPr>
          <w:noProof/>
          <w:color w:val="278079" w:themeColor="accent6" w:themeShade="BF"/>
          <w:sz w:val="40"/>
          <w:szCs w:val="32"/>
          <w:lang w:bidi="es-ES"/>
        </w:rPr>
      </w:pPr>
      <w:r w:rsidRPr="00DB5A8C">
        <w:rPr>
          <w:noProof/>
          <w:color w:val="278079" w:themeColor="accent6" w:themeShade="BF"/>
          <w:sz w:val="32"/>
          <w:szCs w:val="24"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1ECB29" wp14:editId="220EA321">
                <wp:simplePos x="0" y="0"/>
                <wp:positionH relativeFrom="column">
                  <wp:posOffset>-746760</wp:posOffset>
                </wp:positionH>
                <wp:positionV relativeFrom="page">
                  <wp:posOffset>6692900</wp:posOffset>
                </wp:positionV>
                <wp:extent cx="7760970" cy="320040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20040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5E912" id="Rectángulo 2" o:spid="_x0000_s1026" alt="rectángulo de color" style="position:absolute;margin-left:-58.8pt;margin-top:527pt;width:611.1pt;height:252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" fillcolor="#34aba2 [3206]" stroked="f" strokeweight="2pt">
                <w10:wrap anchory="page"/>
              </v:rect>
            </w:pict>
          </mc:Fallback>
        </mc:AlternateContent>
      </w:r>
      <w:r w:rsidRPr="00DB5A8C">
        <w:rPr>
          <w:noProof/>
          <w:color w:val="278079" w:themeColor="accent6" w:themeShade="BF"/>
          <w:sz w:val="32"/>
          <w:szCs w:val="24"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CA86D3" wp14:editId="621351EA">
                <wp:simplePos x="0" y="0"/>
                <wp:positionH relativeFrom="column">
                  <wp:posOffset>-287655</wp:posOffset>
                </wp:positionH>
                <wp:positionV relativeFrom="page">
                  <wp:posOffset>3269615</wp:posOffset>
                </wp:positionV>
                <wp:extent cx="3938905" cy="6389370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638937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5689D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7535F918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4AD03029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03611735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7E567033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1424008B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568E3788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6276BD53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31B957E7" w14:textId="77777777" w:rsidR="00CB7176" w:rsidRPr="00CB7176" w:rsidRDefault="00CB7176" w:rsidP="00CB7176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4C040860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21A25FA9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4A1CB82B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7D9295E9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13BF91B4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7A4AAEAE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3CF747BD" w14:textId="77777777" w:rsidR="00CB7176" w:rsidRDefault="00CB7176" w:rsidP="00CB7176">
                            <w:pPr>
                              <w:jc w:val="center"/>
                            </w:pPr>
                          </w:p>
                          <w:p w14:paraId="7D56CDD9" w14:textId="77777777" w:rsidR="00CB7176" w:rsidRDefault="00CB7176" w:rsidP="00CB71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A86D3" id="Rectángulo 3" o:spid="_x0000_s1026" alt="rectángulo blanco para texto en portada" style="position:absolute;margin-left:-22.65pt;margin-top:257.45pt;width:310.15pt;height:503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" fillcolor="#ecf8fe [180]" stroked="f" strokeweight="2pt">
                <v:fill color2="#8cd7fd [980]" o:opacity2="0" colors="0 #ecf8ff;48497f #52c4fc;54395f #52c4fc;1 #8cd8fd" focus="100%" type="gradient"/>
                <v:textbox>
                  <w:txbxContent>
                    <w:p w14:paraId="5755689D" w14:textId="77777777" w:rsidR="00CB7176" w:rsidRDefault="00CB7176" w:rsidP="00CB7176">
                      <w:pPr>
                        <w:jc w:val="center"/>
                      </w:pPr>
                    </w:p>
                    <w:p w14:paraId="7535F918" w14:textId="77777777" w:rsidR="00CB7176" w:rsidRDefault="00CB7176" w:rsidP="00CB7176">
                      <w:pPr>
                        <w:jc w:val="center"/>
                      </w:pPr>
                    </w:p>
                    <w:p w14:paraId="4AD03029" w14:textId="77777777" w:rsidR="00CB7176" w:rsidRDefault="00CB7176" w:rsidP="00CB7176">
                      <w:pPr>
                        <w:jc w:val="center"/>
                      </w:pPr>
                    </w:p>
                    <w:p w14:paraId="03611735" w14:textId="77777777" w:rsidR="00CB7176" w:rsidRDefault="00CB7176" w:rsidP="00CB7176">
                      <w:pPr>
                        <w:jc w:val="center"/>
                      </w:pPr>
                    </w:p>
                    <w:p w14:paraId="7E567033" w14:textId="77777777" w:rsidR="00CB7176" w:rsidRDefault="00CB7176" w:rsidP="00CB7176">
                      <w:pPr>
                        <w:jc w:val="center"/>
                      </w:pPr>
                    </w:p>
                    <w:p w14:paraId="1424008B" w14:textId="77777777" w:rsidR="00CB7176" w:rsidRDefault="00CB7176" w:rsidP="00CB7176">
                      <w:pPr>
                        <w:jc w:val="center"/>
                      </w:pPr>
                    </w:p>
                    <w:p w14:paraId="568E3788" w14:textId="77777777" w:rsidR="00CB7176" w:rsidRDefault="00CB7176" w:rsidP="00CB7176">
                      <w:pPr>
                        <w:jc w:val="center"/>
                      </w:pPr>
                    </w:p>
                    <w:p w14:paraId="6276BD53" w14:textId="77777777" w:rsidR="00CB7176" w:rsidRDefault="00CB7176" w:rsidP="00CB7176">
                      <w:pPr>
                        <w:jc w:val="center"/>
                      </w:pPr>
                    </w:p>
                    <w:p w14:paraId="31B957E7" w14:textId="77777777" w:rsidR="00CB7176" w:rsidRPr="00CB7176" w:rsidRDefault="00CB7176" w:rsidP="00CB7176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4C040860" w14:textId="77777777" w:rsidR="00CB7176" w:rsidRDefault="00CB7176" w:rsidP="00CB7176">
                      <w:pPr>
                        <w:jc w:val="center"/>
                      </w:pPr>
                    </w:p>
                    <w:p w14:paraId="21A25FA9" w14:textId="77777777" w:rsidR="00CB7176" w:rsidRDefault="00CB7176" w:rsidP="00CB7176">
                      <w:pPr>
                        <w:jc w:val="center"/>
                      </w:pPr>
                    </w:p>
                    <w:p w14:paraId="4A1CB82B" w14:textId="77777777" w:rsidR="00CB7176" w:rsidRDefault="00CB7176" w:rsidP="00CB7176">
                      <w:pPr>
                        <w:jc w:val="center"/>
                      </w:pPr>
                    </w:p>
                    <w:p w14:paraId="7D9295E9" w14:textId="77777777" w:rsidR="00CB7176" w:rsidRDefault="00CB7176" w:rsidP="00CB7176">
                      <w:pPr>
                        <w:jc w:val="center"/>
                      </w:pPr>
                    </w:p>
                    <w:p w14:paraId="13BF91B4" w14:textId="77777777" w:rsidR="00CB7176" w:rsidRDefault="00CB7176" w:rsidP="00CB7176">
                      <w:pPr>
                        <w:jc w:val="center"/>
                      </w:pPr>
                    </w:p>
                    <w:p w14:paraId="7A4AAEAE" w14:textId="77777777" w:rsidR="00CB7176" w:rsidRDefault="00CB7176" w:rsidP="00CB7176">
                      <w:pPr>
                        <w:jc w:val="center"/>
                      </w:pPr>
                    </w:p>
                    <w:p w14:paraId="3CF747BD" w14:textId="77777777" w:rsidR="00CB7176" w:rsidRDefault="00CB7176" w:rsidP="00CB7176">
                      <w:pPr>
                        <w:jc w:val="center"/>
                      </w:pPr>
                    </w:p>
                    <w:p w14:paraId="7D56CDD9" w14:textId="77777777" w:rsidR="00CB7176" w:rsidRDefault="00CB7176" w:rsidP="00CB7176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Pr="00DB5A8C">
        <w:rPr>
          <w:noProof/>
          <w:color w:val="278079" w:themeColor="accent6" w:themeShade="BF"/>
          <w:sz w:val="32"/>
          <w:szCs w:val="24"/>
          <w:lang w:bidi="es-E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85A2A6D" wp14:editId="5BD63B04">
                <wp:simplePos x="0" y="0"/>
                <wp:positionH relativeFrom="column">
                  <wp:posOffset>-85725</wp:posOffset>
                </wp:positionH>
                <wp:positionV relativeFrom="paragraph">
                  <wp:posOffset>4138295</wp:posOffset>
                </wp:positionV>
                <wp:extent cx="3528695" cy="1341120"/>
                <wp:effectExtent l="0" t="0" r="0" b="0"/>
                <wp:wrapTight wrapText="bothSides">
                  <wp:wrapPolygon edited="0">
                    <wp:start x="350" y="0"/>
                    <wp:lineTo x="350" y="21170"/>
                    <wp:lineTo x="21223" y="21170"/>
                    <wp:lineTo x="21223" y="0"/>
                    <wp:lineTo x="350" y="0"/>
                  </wp:wrapPolygon>
                </wp:wrapTight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1341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D5AB62" w14:textId="128C92CB" w:rsidR="00D077E9" w:rsidRPr="00A20540" w:rsidRDefault="001D6AB3" w:rsidP="00D077E9">
                            <w:pPr>
                              <w:pStyle w:val="Ttulo"/>
                              <w:spacing w:after="0"/>
                            </w:pPr>
                            <w:r w:rsidRPr="00A20540">
                              <w:rPr>
                                <w:sz w:val="56"/>
                                <w:szCs w:val="48"/>
                                <w:lang w:bidi="es-ES"/>
                              </w:rPr>
                              <w:t>Tutorial de uso de Vida Mediterránea</w:t>
                            </w:r>
                            <w:r w:rsidRPr="00A20540">
                              <w:rPr>
                                <w:sz w:val="56"/>
                                <w:szCs w:val="48"/>
                                <w:lang w:bidi="es-ES"/>
                              </w:rPr>
                              <w:t xml:space="preserve"> </w:t>
                            </w:r>
                            <w:r w:rsidR="00D077E9" w:rsidRPr="00A20540">
                              <w:rPr>
                                <w:sz w:val="56"/>
                                <w:szCs w:val="48"/>
                                <w:lang w:bidi="es-ES"/>
                              </w:rPr>
                              <w:t>20</w:t>
                            </w:r>
                            <w:r w:rsidRPr="00A20540">
                              <w:rPr>
                                <w:sz w:val="56"/>
                                <w:szCs w:val="48"/>
                                <w:lang w:bidi="es-E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5A2A6D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6.75pt;margin-top:325.85pt;width:277.85pt;height:105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" filled="f" stroked="f" strokeweight=".5pt">
                <v:textbox>
                  <w:txbxContent>
                    <w:p w14:paraId="20D5AB62" w14:textId="128C92CB" w:rsidR="00D077E9" w:rsidRPr="00A20540" w:rsidRDefault="001D6AB3" w:rsidP="00D077E9">
                      <w:pPr>
                        <w:pStyle w:val="Ttulo"/>
                        <w:spacing w:after="0"/>
                      </w:pPr>
                      <w:r w:rsidRPr="00A20540">
                        <w:rPr>
                          <w:sz w:val="56"/>
                          <w:szCs w:val="48"/>
                          <w:lang w:bidi="es-ES"/>
                        </w:rPr>
                        <w:t>Tutorial de uso de Vida Mediterránea</w:t>
                      </w:r>
                      <w:r w:rsidRPr="00A20540">
                        <w:rPr>
                          <w:sz w:val="56"/>
                          <w:szCs w:val="48"/>
                          <w:lang w:bidi="es-ES"/>
                        </w:rPr>
                        <w:t xml:space="preserve"> </w:t>
                      </w:r>
                      <w:r w:rsidR="00D077E9" w:rsidRPr="00A20540">
                        <w:rPr>
                          <w:sz w:val="56"/>
                          <w:szCs w:val="48"/>
                          <w:lang w:bidi="es-ES"/>
                        </w:rPr>
                        <w:t>20</w:t>
                      </w:r>
                      <w:r w:rsidRPr="00A20540">
                        <w:rPr>
                          <w:sz w:val="56"/>
                          <w:szCs w:val="48"/>
                          <w:lang w:bidi="es-ES"/>
                        </w:rPr>
                        <w:t>26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077E9" w:rsidRPr="00DB5A8C">
        <w:rPr>
          <w:noProof/>
          <w:color w:val="278079" w:themeColor="accent6" w:themeShade="BF"/>
          <w:sz w:val="32"/>
          <w:szCs w:val="24"/>
          <w:lang w:bidi="es-ES"/>
        </w:rPr>
        <w:br w:type="page"/>
      </w:r>
      <w:r w:rsidR="001D6AB3" w:rsidRPr="00DB5A8C">
        <w:rPr>
          <w:noProof/>
          <w:color w:val="278079" w:themeColor="accent6" w:themeShade="BF"/>
          <w:sz w:val="40"/>
          <w:szCs w:val="32"/>
          <w:lang w:bidi="es-ES"/>
        </w:rPr>
        <w:lastRenderedPageBreak/>
        <w:t># Tutorial de uso de Vida Mediterránea</w:t>
      </w:r>
    </w:p>
    <w:p w14:paraId="6DF27C8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A9FE35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Esta guía explica, paso a paso y de forma sencilla, cómo trabajar con la aplicación de dieta tanto en la versión web como en la APK de Android.</w:t>
      </w:r>
    </w:p>
    <w:p w14:paraId="32E25A1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0A75FD4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1. Primeros pasos</w:t>
      </w:r>
    </w:p>
    <w:p w14:paraId="20140D5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C5003A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Abrir la aplicación</w:t>
      </w:r>
    </w:p>
    <w:p w14:paraId="64A97AC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4D8255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En la versión web, entra desde el navegador en la dirección donde tengas publicada o ejecutada la app.</w:t>
      </w:r>
    </w:p>
    <w:p w14:paraId="031C8C6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En Android, abre la APK instalada como cualquier otra aplicación del móvil.</w:t>
      </w:r>
    </w:p>
    <w:p w14:paraId="7942846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aparece una pantalla de acceso, inicia sesión con tu usuario.</w:t>
      </w:r>
    </w:p>
    <w:p w14:paraId="07DD9C5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BC28B7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Entender la barra superior</w:t>
      </w:r>
    </w:p>
    <w:p w14:paraId="516C5AD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4E606C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la parte superior verás las pestañas principales:</w:t>
      </w:r>
    </w:p>
    <w:p w14:paraId="479EF93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8CC065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**Hoy**: diario del día actual y resumen de calorías/macros.</w:t>
      </w:r>
    </w:p>
    <w:p w14:paraId="061C943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**Peso**: registro y gráfica de evolución del peso.</w:t>
      </w:r>
    </w:p>
    <w:p w14:paraId="116E126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**Calendario**: consulta, edita y exporta registros de otros días.</w:t>
      </w:r>
    </w:p>
    <w:p w14:paraId="46C5349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**Catálogo**: lista de alimentos disponibles y creación de alimentos propios.</w:t>
      </w:r>
    </w:p>
    <w:p w14:paraId="167F54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**Semana**: seguimiento semanal de grupos de alimentos.</w:t>
      </w:r>
    </w:p>
    <w:p w14:paraId="2DDF75A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**Copias**: exportación e importación de una copia de seguridad.</w:t>
      </w:r>
    </w:p>
    <w:p w14:paraId="70B1E34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36929E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También verás un indicador:</w:t>
      </w:r>
    </w:p>
    <w:p w14:paraId="247980B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44C122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**Nube**: la app está conectada al servidor.</w:t>
      </w:r>
    </w:p>
    <w:p w14:paraId="5561069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- **Local**: la app trabaja con datos guardados en el dispositivo/navegador.</w:t>
      </w:r>
    </w:p>
    <w:p w14:paraId="0646669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5DB386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la APK de Android es normal trabajar en modo local si no hay conexión o si el servidor no está disponible.</w:t>
      </w:r>
    </w:p>
    <w:p w14:paraId="560F971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F23443D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2. Pestaña Hoy</w:t>
      </w:r>
    </w:p>
    <w:p w14:paraId="76FDA29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B52564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pestaña **Hoy** es la pantalla principal para registrar lo que comes durante el día.</w:t>
      </w:r>
    </w:p>
    <w:p w14:paraId="20C6196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AC92BE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Ver el resumen diario</w:t>
      </w:r>
    </w:p>
    <w:p w14:paraId="42A6328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CEE525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Arriba verás el día actual y el bloque **Total Diario**.</w:t>
      </w:r>
    </w:p>
    <w:p w14:paraId="5DD8DA5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33E4C8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Ese bloque compara:</w:t>
      </w:r>
    </w:p>
    <w:p w14:paraId="680B6F1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9B2F76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Las calorías consumidas.</w:t>
      </w:r>
    </w:p>
    <w:p w14:paraId="01CA80B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Tu objetivo diario de calorías.</w:t>
      </w:r>
    </w:p>
    <w:p w14:paraId="50B8B2D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Proteínas.</w:t>
      </w:r>
    </w:p>
    <w:p w14:paraId="58B1AB1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Hidratos.</w:t>
      </w:r>
    </w:p>
    <w:p w14:paraId="32FD58B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Grasas.</w:t>
      </w:r>
    </w:p>
    <w:p w14:paraId="3C402EC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54F762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Si un valor supera el objetivo, la app lo marca visualmente para que lo detectes rápido.</w:t>
      </w:r>
    </w:p>
    <w:p w14:paraId="5474017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16A246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Configurar objetivos diarios</w:t>
      </w:r>
    </w:p>
    <w:p w14:paraId="60025C6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59FB9F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**Hoy**.</w:t>
      </w:r>
    </w:p>
    <w:p w14:paraId="6BAE99F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Toca el cuadro **Total Diario**.</w:t>
      </w:r>
    </w:p>
    <w:p w14:paraId="2455730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Se abrirá la ventana **Perfil y necesidades**.</w:t>
      </w:r>
    </w:p>
    <w:p w14:paraId="7D2A5C0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Rellena o revisa:</w:t>
      </w:r>
    </w:p>
    <w:p w14:paraId="5D18A6B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 xml:space="preserve">   - Peso.</w:t>
      </w:r>
    </w:p>
    <w:p w14:paraId="15C0D39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Altura.</w:t>
      </w:r>
    </w:p>
    <w:p w14:paraId="2180F25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Edad.</w:t>
      </w:r>
    </w:p>
    <w:p w14:paraId="6ADCA6F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Sexo.</w:t>
      </w:r>
    </w:p>
    <w:p w14:paraId="2DFE9C5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Actividad física.</w:t>
      </w:r>
    </w:p>
    <w:p w14:paraId="1BC06F1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Objetivo.</w:t>
      </w:r>
    </w:p>
    <w:p w14:paraId="407211F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Pulsa **Guardar perfil y cerrar**.</w:t>
      </w:r>
    </w:p>
    <w:p w14:paraId="7327A69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32FC13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app recalcula automáticamente calorías, proteínas, hidratos, grasas y azúcares.</w:t>
      </w:r>
    </w:p>
    <w:p w14:paraId="6A14D95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CE391F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Elegir objetivo nutricional</w:t>
      </w:r>
    </w:p>
    <w:p w14:paraId="016367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D8C50F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Dentro de **Perfil y necesidades**, el campo **Objetivo** permite elegir:</w:t>
      </w:r>
    </w:p>
    <w:p w14:paraId="6B0B627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ECD0D6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**Perder peso**: aplica un déficit calórico y una distribución de macros orientada a pérdida de grasa.</w:t>
      </w:r>
    </w:p>
    <w:p w14:paraId="0B88F03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**Mantener peso**: usa una distribución equilibrada.</w:t>
      </w:r>
    </w:p>
    <w:p w14:paraId="1F74D4E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**Ganar músculo**: aplica un superávit calórico y una distribución orientada a hipertrofia.</w:t>
      </w:r>
    </w:p>
    <w:p w14:paraId="6018C17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**Personalizado**: permite escribir tus propias kilocalorías y porcentajes.</w:t>
      </w:r>
    </w:p>
    <w:p w14:paraId="30C1DAE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7F6A08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Usar objetivo Personalizado</w:t>
      </w:r>
    </w:p>
    <w:p w14:paraId="6B7892F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BAACB4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 **Objetivo**, elige **Personalizado**.</w:t>
      </w:r>
    </w:p>
    <w:p w14:paraId="32440EA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La app mostrará una comparativa de los tres objetivos anteriores.</w:t>
      </w:r>
    </w:p>
    <w:p w14:paraId="77F3ADB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En el bloque **Personalizado**, rellena:</w:t>
      </w:r>
    </w:p>
    <w:p w14:paraId="5A5BCEB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Kilocalorías.</w:t>
      </w:r>
    </w:p>
    <w:p w14:paraId="0F1569B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Hidratos de carbono.</w:t>
      </w:r>
    </w:p>
    <w:p w14:paraId="43847BC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Proteínas.</w:t>
      </w:r>
    </w:p>
    <w:p w14:paraId="4C8D37E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 xml:space="preserve">   - Grasas.</w:t>
      </w:r>
    </w:p>
    <w:p w14:paraId="60A6F5C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Los porcentajes de hidratos, proteínas y grasas se aplican sobre las kilocalorías personalizadas.</w:t>
      </w:r>
    </w:p>
    <w:p w14:paraId="0030CBF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Pulsa **Guardar perfil y cerrar**.</w:t>
      </w:r>
    </w:p>
    <w:p w14:paraId="6B0D53F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95AFC0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Importante: no se puede guardar si falta alguno de los cuatro campos personalizados.</w:t>
      </w:r>
    </w:p>
    <w:p w14:paraId="328383E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A688D1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Añadir alimentos al día</w:t>
      </w:r>
    </w:p>
    <w:p w14:paraId="17F9601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4E8C0D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 **Hoy**, busca la comida donde quieres registrar el alimento:</w:t>
      </w:r>
    </w:p>
    <w:p w14:paraId="003B4B4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Desayuno.</w:t>
      </w:r>
    </w:p>
    <w:p w14:paraId="7DC2D13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Comida.</w:t>
      </w:r>
    </w:p>
    <w:p w14:paraId="35E0BAD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Merienda.</w:t>
      </w:r>
    </w:p>
    <w:p w14:paraId="096DABF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Cena.</w:t>
      </w:r>
    </w:p>
    <w:p w14:paraId="4F6C04D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el botón para añadir alimento.</w:t>
      </w:r>
    </w:p>
    <w:p w14:paraId="7E02969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Busca el alimento por nombre.</w:t>
      </w:r>
    </w:p>
    <w:p w14:paraId="445789E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Selecciona el alimento.</w:t>
      </w:r>
    </w:p>
    <w:p w14:paraId="6D51359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Introduce la cantidad:</w:t>
      </w:r>
    </w:p>
    <w:p w14:paraId="5F82765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En gramos si el alimento está definido por peso.</w:t>
      </w:r>
    </w:p>
    <w:p w14:paraId="2B02CB5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En unidades o raciones si está definido así.</w:t>
      </w:r>
    </w:p>
    <w:p w14:paraId="253F730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6. Pulsa **Añadir**.</w:t>
      </w:r>
    </w:p>
    <w:p w14:paraId="0E2C32F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0AB6D9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app sumará automáticamente calorías, proteínas, hidratos, grasas y azúcares.</w:t>
      </w:r>
    </w:p>
    <w:p w14:paraId="5B98277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72F433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Crear un alimento desde Hoy</w:t>
      </w:r>
    </w:p>
    <w:p w14:paraId="6B31A0C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9F163A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Si no encuentras un alimento:</w:t>
      </w:r>
    </w:p>
    <w:p w14:paraId="6C89FA6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45731D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Escribe su nombre en el buscador.</w:t>
      </w:r>
    </w:p>
    <w:p w14:paraId="2020778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**Crear alimento nuevo en la base de datos**.</w:t>
      </w:r>
    </w:p>
    <w:p w14:paraId="1895344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3. Rellena los datos nutricionales.</w:t>
      </w:r>
    </w:p>
    <w:p w14:paraId="2F036C4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Guarda el alimento.</w:t>
      </w:r>
    </w:p>
    <w:p w14:paraId="315D832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Después podrás añadirlo al día como cualquier otro alimento.</w:t>
      </w:r>
    </w:p>
    <w:p w14:paraId="6B7D8B8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A5F308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Editar o eliminar un alimento registrado</w:t>
      </w:r>
    </w:p>
    <w:p w14:paraId="40D6A88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60B2C7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cada alimento del día puedes:</w:t>
      </w:r>
    </w:p>
    <w:p w14:paraId="75B49AC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CA2B92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Pulsar el lápiz para cambiar la cantidad.</w:t>
      </w:r>
    </w:p>
    <w:p w14:paraId="79A7015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Pulsar la papelera para eliminarlo del día.</w:t>
      </w:r>
    </w:p>
    <w:p w14:paraId="16EB221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587FB9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Editar la cantidad recalcula los nutrientes de ese registro.</w:t>
      </w:r>
    </w:p>
    <w:p w14:paraId="5CCC8A6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DE67F7D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3. Pestaña Peso</w:t>
      </w:r>
    </w:p>
    <w:p w14:paraId="7EB5B1B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B702C2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pestaña **Peso** sirve para seguir tu evolución.</w:t>
      </w:r>
    </w:p>
    <w:p w14:paraId="395B7AB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57F731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Registrar un peso</w:t>
      </w:r>
    </w:p>
    <w:p w14:paraId="056EB3B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2F21B9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**Peso**.</w:t>
      </w:r>
    </w:p>
    <w:p w14:paraId="1D19906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Escribe tu peso en kg.</w:t>
      </w:r>
    </w:p>
    <w:p w14:paraId="78C6894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Elige la fecha.</w:t>
      </w:r>
    </w:p>
    <w:p w14:paraId="738C636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Pulsa **Guardar Peso**.</w:t>
      </w:r>
    </w:p>
    <w:p w14:paraId="6BCEF3C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D6B3FD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Consultar evolución</w:t>
      </w:r>
    </w:p>
    <w:p w14:paraId="167DACA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E55FC8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Con un solo registro, la app guarda el dato pero todavía no muestra una gráfica útil.</w:t>
      </w:r>
    </w:p>
    <w:p w14:paraId="73C6A4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Con dos o más registros, aparece una gráfica de evolución.</w:t>
      </w:r>
    </w:p>
    <w:p w14:paraId="26A7AF8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También se muestra el cambio total desde el primer registro hasta el último.</w:t>
      </w:r>
    </w:p>
    <w:p w14:paraId="0A068B1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811D2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### Eliminar un registro de peso</w:t>
      </w:r>
    </w:p>
    <w:p w14:paraId="1ECB5BD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A8DF9C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Busca el registro en **Historial Reciente**.</w:t>
      </w:r>
    </w:p>
    <w:p w14:paraId="33B5130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la papelera.</w:t>
      </w:r>
    </w:p>
    <w:p w14:paraId="44A6C5A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Confirma la eliminación.</w:t>
      </w:r>
    </w:p>
    <w:p w14:paraId="4CF8C18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E2429AE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4. Pestaña Calendario</w:t>
      </w:r>
    </w:p>
    <w:p w14:paraId="4C6004C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AA416D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pestaña **Calendario** sirve para revisar días anteriores o futuros, añadir alimentos a cualquier fecha y exportar resúmenes.</w:t>
      </w:r>
    </w:p>
    <w:p w14:paraId="240D1A1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5AD972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Cambiar de día</w:t>
      </w:r>
    </w:p>
    <w:p w14:paraId="0F8B932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897E6B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**Calendario**.</w:t>
      </w:r>
    </w:p>
    <w:p w14:paraId="767A441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Usa el calendario o las flechas para seleccionar una fecha.</w:t>
      </w:r>
    </w:p>
    <w:p w14:paraId="4B92B89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La app cargará los alimentos registrados en ese día.</w:t>
      </w:r>
    </w:p>
    <w:p w14:paraId="56BF4B8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3C20E8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Añadir alimentos a una fecha concreta</w:t>
      </w:r>
    </w:p>
    <w:p w14:paraId="46B4349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A53A0F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Selecciona la fecha.</w:t>
      </w:r>
    </w:p>
    <w:p w14:paraId="4552D81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Busca la comida correspondiente: desayuno, comida, merienda o cena.</w:t>
      </w:r>
    </w:p>
    <w:p w14:paraId="16395C6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Pulsa añadir.</w:t>
      </w:r>
    </w:p>
    <w:p w14:paraId="31999D2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Busca o crea el alimento.</w:t>
      </w:r>
    </w:p>
    <w:p w14:paraId="6D2F9A1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Introduce la cantidad.</w:t>
      </w:r>
    </w:p>
    <w:p w14:paraId="56366C6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6. Pulsa **Añadir**.</w:t>
      </w:r>
    </w:p>
    <w:p w14:paraId="00E9400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F49FE2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Esto permite completar días pasados o planificar días futuros.</w:t>
      </w:r>
    </w:p>
    <w:p w14:paraId="24A7B4B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0CCF60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Editar o eliminar alimentos en Calendario</w:t>
      </w:r>
    </w:p>
    <w:p w14:paraId="62078AC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663CBC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cada alimento registrado puedes:</w:t>
      </w:r>
    </w:p>
    <w:p w14:paraId="4D8EA40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437ACF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Editar la cantidad.</w:t>
      </w:r>
    </w:p>
    <w:p w14:paraId="16F31BF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Eliminar el alimento del día seleccionado.</w:t>
      </w:r>
    </w:p>
    <w:p w14:paraId="0785321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BDF884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Exportar PDF de un día</w:t>
      </w:r>
    </w:p>
    <w:p w14:paraId="697AEEA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C22F3C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Selecciona el día.</w:t>
      </w:r>
    </w:p>
    <w:p w14:paraId="53EF1B7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**PDF** o el botón de exportación del día.</w:t>
      </w:r>
    </w:p>
    <w:p w14:paraId="16FCAB7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En web, se descargará un archivo PDF.</w:t>
      </w:r>
    </w:p>
    <w:p w14:paraId="764A15B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En Android, la APK intentará guardar y compartir el PDF usando las opciones del móvil.</w:t>
      </w:r>
    </w:p>
    <w:p w14:paraId="1331185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D80182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Exportar resumen semanal</w:t>
      </w:r>
    </w:p>
    <w:p w14:paraId="162A5EE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2870D7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**Calendario**.</w:t>
      </w:r>
    </w:p>
    <w:p w14:paraId="421BA63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**Resumen Semanal**.</w:t>
      </w:r>
    </w:p>
    <w:p w14:paraId="39C4FAC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La app generará un PDF con el resumen nutricional de la semana.</w:t>
      </w:r>
    </w:p>
    <w:p w14:paraId="54D579D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CB0D766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5. Pestaña Catálogo</w:t>
      </w:r>
    </w:p>
    <w:p w14:paraId="47441BC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AEB66B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El **Catálogo** contiene los alimentos que puedes usar en Hoy y Calendario.</w:t>
      </w:r>
    </w:p>
    <w:p w14:paraId="53D0026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DF9CCD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Buscar alimentos</w:t>
      </w:r>
    </w:p>
    <w:p w14:paraId="233330C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DE2839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**Catálogo**.</w:t>
      </w:r>
    </w:p>
    <w:p w14:paraId="75DE9D5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Usa el buscador.</w:t>
      </w:r>
    </w:p>
    <w:p w14:paraId="7846945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Puedes buscar por nombre o categoría.</w:t>
      </w:r>
    </w:p>
    <w:p w14:paraId="46B53B3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1AECCE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Los alimentos aparecen agrupados por categorías.</w:t>
      </w:r>
    </w:p>
    <w:p w14:paraId="19F7C52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15295E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Crear un alimento nuevo</w:t>
      </w:r>
    </w:p>
    <w:p w14:paraId="684E602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1CB240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Pulsa **Nuevo alimento**.</w:t>
      </w:r>
    </w:p>
    <w:p w14:paraId="0931664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Escribe el nombre.</w:t>
      </w:r>
    </w:p>
    <w:p w14:paraId="472C72F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Elige una categoría.</w:t>
      </w:r>
    </w:p>
    <w:p w14:paraId="0F42BBF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Indica si los valores son:</w:t>
      </w:r>
    </w:p>
    <w:p w14:paraId="0E324EA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Por **100 g**.</w:t>
      </w:r>
    </w:p>
    <w:p w14:paraId="3AFFEE3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Por **unidad / ración**.</w:t>
      </w:r>
    </w:p>
    <w:p w14:paraId="076207B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Rellena:</w:t>
      </w:r>
    </w:p>
    <w:p w14:paraId="56CE2A7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Calorías.</w:t>
      </w:r>
    </w:p>
    <w:p w14:paraId="3E3F887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Proteínas.</w:t>
      </w:r>
    </w:p>
    <w:p w14:paraId="266345C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Hidratos.</w:t>
      </w:r>
    </w:p>
    <w:p w14:paraId="4977AEA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Grasas.</w:t>
      </w:r>
    </w:p>
    <w:p w14:paraId="0F73A5E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 xml:space="preserve">   - Azúcares.</w:t>
      </w:r>
    </w:p>
    <w:p w14:paraId="62AFED4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6. Pulsa **Guardar alimento**.</w:t>
      </w:r>
    </w:p>
    <w:p w14:paraId="122E814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D225B6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Crear un plato con ingredientes</w:t>
      </w:r>
    </w:p>
    <w:p w14:paraId="4A18893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A5572F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Si el alimento es un plato o receta:</w:t>
      </w:r>
    </w:p>
    <w:p w14:paraId="2B28B2C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35FE4A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Crea o edita un alimento.</w:t>
      </w:r>
    </w:p>
    <w:p w14:paraId="20D3720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Usa el apartado **Ingredientes del plato**.</w:t>
      </w:r>
    </w:p>
    <w:p w14:paraId="6ACB039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Añade los ingredientes necesarios.</w:t>
      </w:r>
    </w:p>
    <w:p w14:paraId="09565BE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La app podrá mostrar los ingredientes asociados al registro.</w:t>
      </w:r>
    </w:p>
    <w:p w14:paraId="51116E6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4C6824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Esto es útil para comidas caseras como guisos, ensaladas, desayunos preparados o recetas frecuentes.</w:t>
      </w:r>
    </w:p>
    <w:p w14:paraId="6E808B1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466205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Editar un alimento</w:t>
      </w:r>
    </w:p>
    <w:p w14:paraId="6CF3A20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99B495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**Catálogo**.</w:t>
      </w:r>
    </w:p>
    <w:p w14:paraId="3558AEE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sobre el alimento o el icono de lápiz.</w:t>
      </w:r>
    </w:p>
    <w:p w14:paraId="263B6F4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Modifica sus datos.</w:t>
      </w:r>
    </w:p>
    <w:p w14:paraId="51298F1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4. Pulsa **Guardar cambios**.</w:t>
      </w:r>
    </w:p>
    <w:p w14:paraId="42639FC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2F56C2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Eliminar un alimento</w:t>
      </w:r>
    </w:p>
    <w:p w14:paraId="1C42423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4F25CF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**Catálogo**.</w:t>
      </w:r>
    </w:p>
    <w:p w14:paraId="50E4862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la papelera del alimento.</w:t>
      </w:r>
    </w:p>
    <w:p w14:paraId="69FB88F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Confirma la eliminación.</w:t>
      </w:r>
    </w:p>
    <w:p w14:paraId="71C357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E06AAA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Nota: eliminar un alimento del catálogo no borra automáticamente los registros antiguos del diario.</w:t>
      </w:r>
    </w:p>
    <w:p w14:paraId="10CD0A8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51AAD40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6. Pestaña Semana</w:t>
      </w:r>
    </w:p>
    <w:p w14:paraId="0B75248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80806D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pestaña **Semana** ayuda a controlar la variedad semanal.</w:t>
      </w:r>
    </w:p>
    <w:p w14:paraId="56FA78B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1F5B07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Qué se controla</w:t>
      </w:r>
    </w:p>
    <w:p w14:paraId="297F909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1DDB802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app propone objetivos semanales para:</w:t>
      </w:r>
    </w:p>
    <w:p w14:paraId="08D0E71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13EEFD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Legumbres.</w:t>
      </w:r>
    </w:p>
    <w:p w14:paraId="76830C2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Pescado.</w:t>
      </w:r>
    </w:p>
    <w:p w14:paraId="1C76FFB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Carnes blancas.</w:t>
      </w:r>
    </w:p>
    <w:p w14:paraId="1C3D534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Huevos.</w:t>
      </w:r>
    </w:p>
    <w:p w14:paraId="77B0499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Frutos secos.</w:t>
      </w:r>
    </w:p>
    <w:p w14:paraId="410429A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Carnes rojas y embutidos.</w:t>
      </w:r>
    </w:p>
    <w:p w14:paraId="57BED8F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F973C4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Cómo usarla</w:t>
      </w:r>
    </w:p>
    <w:p w14:paraId="77F0258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2DC1BD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**Semana**.</w:t>
      </w:r>
    </w:p>
    <w:p w14:paraId="612597C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Cada vez que consumas un grupo, pulsa **+**.</w:t>
      </w:r>
    </w:p>
    <w:p w14:paraId="7A3C3A0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Si te equivocas, pulsa **-**.</w:t>
      </w:r>
    </w:p>
    <w:p w14:paraId="738B1A1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La app marcará si vas pendiente, ideal o en exceso.</w:t>
      </w:r>
    </w:p>
    <w:p w14:paraId="3A751F2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3A38EE9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carnes rojas y embutidos, la app avisa si superas el máximo recomendado.</w:t>
      </w:r>
    </w:p>
    <w:p w14:paraId="3524EA8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445D2D8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7. Pestaña Copias</w:t>
      </w:r>
    </w:p>
    <w:p w14:paraId="65B6A33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A9FC99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La pestaña **Copias** sirve para guardar y recuperar todos tus datos.</w:t>
      </w:r>
    </w:p>
    <w:p w14:paraId="4F05C5E7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B86082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Exportar copia de seguridad</w:t>
      </w:r>
    </w:p>
    <w:p w14:paraId="4FF3CD2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713581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**Copias**.</w:t>
      </w:r>
    </w:p>
    <w:p w14:paraId="1C2675C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**Exportar**.</w:t>
      </w:r>
    </w:p>
    <w:p w14:paraId="0A80C82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La app genera un archivo `.json`.</w:t>
      </w:r>
    </w:p>
    <w:p w14:paraId="098A715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Guarda ese archivo en un sitio seguro.</w:t>
      </w:r>
    </w:p>
    <w:p w14:paraId="1F2B81F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3255BEF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En Android, la app puede abrir el menú de compartir para enviarlo por correo, guardarlo en Drive, moverlo a otra carpeta, etc.</w:t>
      </w:r>
    </w:p>
    <w:p w14:paraId="2B44C80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8BB679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Importar copia de seguridad</w:t>
      </w:r>
    </w:p>
    <w:p w14:paraId="1882405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7EBD2D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Entra en **Copias**.</w:t>
      </w:r>
    </w:p>
    <w:p w14:paraId="0D04CF5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Pulsa **Importar**.</w:t>
      </w:r>
    </w:p>
    <w:p w14:paraId="0C92DD6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Selecciona un archivo `.json` exportado previamente.</w:t>
      </w:r>
    </w:p>
    <w:p w14:paraId="7945678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Confirma la importación.</w:t>
      </w:r>
    </w:p>
    <w:p w14:paraId="76A08F9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8B1518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Importante: importar una copia reemplaza todos los datos actuales de esa instalación.</w:t>
      </w:r>
    </w:p>
    <w:p w14:paraId="1591480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185709E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8. Diferencias entre web y APK Android</w:t>
      </w:r>
    </w:p>
    <w:p w14:paraId="773E0DB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2A1787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La forma de uso es prácticamente la misma, pero hay algunos detalles:</w:t>
      </w:r>
    </w:p>
    <w:p w14:paraId="2797D8E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768138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En versión web</w:t>
      </w:r>
    </w:p>
    <w:p w14:paraId="3EC2933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997598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Los archivos exportados suelen descargarse desde el navegador.</w:t>
      </w:r>
    </w:p>
    <w:p w14:paraId="4E52B67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Los datos locales dependen del navegador usado.</w:t>
      </w:r>
    </w:p>
    <w:p w14:paraId="562E909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cambias de navegador o limpias datos del sitio, puedes perder información local si no tienes copia.</w:t>
      </w:r>
    </w:p>
    <w:p w14:paraId="536E459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8700C3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### En APK Android</w:t>
      </w:r>
    </w:p>
    <w:p w14:paraId="0D92795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7450D9D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La app se abre como aplicación instalada.</w:t>
      </w:r>
    </w:p>
    <w:p w14:paraId="3F281D2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Los datos se guardan en el dispositivo.</w:t>
      </w:r>
    </w:p>
    <w:p w14:paraId="00F3F25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Los PDF y copias de seguridad pueden abrir el menú de compartir de Android.</w:t>
      </w:r>
    </w:p>
    <w:p w14:paraId="29A570F1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aparece el modo **Local**, la app puede seguir funcionando con los datos guardados.</w:t>
      </w:r>
    </w:p>
    <w:p w14:paraId="4AEA85E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21F9E5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Recomendación: exporta copias de seguridad con frecuencia, especialmente antes de reinstalar la APK o cambiar de móvil.</w:t>
      </w:r>
    </w:p>
    <w:p w14:paraId="3209257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23EE8412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9. Rutina recomendada de uso diario</w:t>
      </w:r>
    </w:p>
    <w:p w14:paraId="104D717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0606D4A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Una forma sencilla de trabajar con la app es:</w:t>
      </w:r>
    </w:p>
    <w:p w14:paraId="4F18A5C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7F9D2D2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1. Abrir **Hoy** por la mañana.</w:t>
      </w:r>
    </w:p>
    <w:p w14:paraId="4BD9BA7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2. Revisar el objetivo en **Total Diario**.</w:t>
      </w:r>
    </w:p>
    <w:p w14:paraId="7AD3086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3. Registrar cada comida después de hacerla.</w:t>
      </w:r>
    </w:p>
    <w:p w14:paraId="0CF702F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4. Consultar si faltan o sobran proteínas, hidratos o grasas.</w:t>
      </w:r>
    </w:p>
    <w:p w14:paraId="7B3A38D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5. Registrar el peso en **Peso** cuando corresponda.</w:t>
      </w:r>
    </w:p>
    <w:p w14:paraId="03A2776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6. Revisar **Semana** para mantener variedad.</w:t>
      </w:r>
    </w:p>
    <w:p w14:paraId="0ACB7D5E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lastRenderedPageBreak/>
        <w:t>7. Exportar copia de seguridad periódicamente desde **Copias**.</w:t>
      </w:r>
    </w:p>
    <w:p w14:paraId="3B95358C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63410C0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10. Consejos prácticos</w:t>
      </w:r>
    </w:p>
    <w:p w14:paraId="76738E3B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4A2470A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Usa el **Catálogo** para crear alimentos frecuentes y ahorrar tiempo.</w:t>
      </w:r>
    </w:p>
    <w:p w14:paraId="7301D2C9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comes un plato habitual, créalo como alimento o receta para añadirlo más rápido.</w:t>
      </w:r>
    </w:p>
    <w:p w14:paraId="2800645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Revisa **Calendario** si olvidaste registrar algo en días anteriores.</w:t>
      </w:r>
    </w:p>
    <w:p w14:paraId="3216A9F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Usa **Personalizado** si quieres fijar tus propias kilocalorías y macros.</w:t>
      </w:r>
    </w:p>
    <w:p w14:paraId="2A821C7A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Haz copias antes de importar datos, reinstalar la APK o cambiar de dispositivo.</w:t>
      </w:r>
    </w:p>
    <w:p w14:paraId="5C8B4850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666216A7" w14:textId="77777777" w:rsidR="001D6AB3" w:rsidRPr="001D6AB3" w:rsidRDefault="001D6AB3" w:rsidP="00A20540">
      <w:pPr>
        <w:spacing w:line="240" w:lineRule="auto"/>
        <w:rPr>
          <w:noProof/>
          <w:color w:val="278079" w:themeColor="accent6" w:themeShade="BF"/>
          <w:sz w:val="36"/>
          <w:szCs w:val="28"/>
          <w:lang w:bidi="es-ES"/>
        </w:rPr>
      </w:pPr>
      <w:r w:rsidRPr="001D6AB3">
        <w:rPr>
          <w:noProof/>
          <w:color w:val="278079" w:themeColor="accent6" w:themeShade="BF"/>
          <w:sz w:val="36"/>
          <w:szCs w:val="28"/>
          <w:lang w:bidi="es-ES"/>
        </w:rPr>
        <w:t>## 11. Qué hacer si algo no aparece bien</w:t>
      </w:r>
    </w:p>
    <w:p w14:paraId="5C0BEC98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</w:p>
    <w:p w14:paraId="50805A96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no encuentras un alimento, créalo desde **Hoy**, **Calendario** o **Catálogo**.</w:t>
      </w:r>
    </w:p>
    <w:p w14:paraId="671FFE63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un total parece raro, revisa la cantidad introducida: gramos, unidades o raciones.</w:t>
      </w:r>
    </w:p>
    <w:p w14:paraId="516F0A42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los objetivos no cuadran, entra en **Total Diario** y comprueba perfil, actividad y objetivo.</w:t>
      </w:r>
    </w:p>
    <w:p w14:paraId="2BE96E34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trabajas en Android y no hay conexión, revisa si la app está en modo **Local**.</w:t>
      </w:r>
    </w:p>
    <w:p w14:paraId="35358DC5" w14:textId="77777777" w:rsidR="001D6AB3" w:rsidRPr="001D6AB3" w:rsidRDefault="001D6AB3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  <w:lang w:bidi="es-ES"/>
        </w:rPr>
      </w:pPr>
      <w:r w:rsidRPr="001D6AB3">
        <w:rPr>
          <w:b w:val="0"/>
          <w:bCs/>
          <w:noProof/>
          <w:color w:val="0F0D29" w:themeColor="text1"/>
          <w:sz w:val="36"/>
          <w:szCs w:val="28"/>
          <w:lang w:bidi="es-ES"/>
        </w:rPr>
        <w:t>- Si vas a tocar muchos datos, exporta antes una copia de seguridad.</w:t>
      </w:r>
    </w:p>
    <w:p w14:paraId="5D03795E" w14:textId="628C7FFA" w:rsidR="00D077E9" w:rsidRPr="00DB5A8C" w:rsidRDefault="00D077E9" w:rsidP="00A20540">
      <w:pPr>
        <w:spacing w:line="240" w:lineRule="auto"/>
        <w:rPr>
          <w:b w:val="0"/>
          <w:bCs/>
          <w:noProof/>
          <w:color w:val="0F0D29" w:themeColor="text1"/>
          <w:sz w:val="36"/>
          <w:szCs w:val="28"/>
        </w:rPr>
      </w:pPr>
    </w:p>
    <w:sectPr w:rsidR="00D077E9" w:rsidRPr="00DB5A8C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72CD" w14:textId="77777777" w:rsidR="000624D8" w:rsidRDefault="000624D8">
      <w:r>
        <w:separator/>
      </w:r>
    </w:p>
    <w:p w14:paraId="0E6EF426" w14:textId="77777777" w:rsidR="000624D8" w:rsidRDefault="000624D8"/>
  </w:endnote>
  <w:endnote w:type="continuationSeparator" w:id="0">
    <w:p w14:paraId="76F4A19A" w14:textId="77777777" w:rsidR="000624D8" w:rsidRDefault="000624D8">
      <w:r>
        <w:continuationSeparator/>
      </w:r>
    </w:p>
    <w:p w14:paraId="21E88310" w14:textId="77777777" w:rsidR="000624D8" w:rsidRDefault="000624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76E69BB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07F15657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ED56" w14:textId="77777777" w:rsidR="000624D8" w:rsidRDefault="000624D8">
      <w:r>
        <w:separator/>
      </w:r>
    </w:p>
    <w:p w14:paraId="44ADD050" w14:textId="77777777" w:rsidR="000624D8" w:rsidRDefault="000624D8"/>
  </w:footnote>
  <w:footnote w:type="continuationSeparator" w:id="0">
    <w:p w14:paraId="10DC4AC9" w14:textId="77777777" w:rsidR="000624D8" w:rsidRDefault="000624D8">
      <w:r>
        <w:continuationSeparator/>
      </w:r>
    </w:p>
    <w:p w14:paraId="6E2DB265" w14:textId="77777777" w:rsidR="000624D8" w:rsidRDefault="000624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7D6A04EF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BFCD45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674C3909" w14:textId="77777777" w:rsidR="00D077E9" w:rsidRDefault="00D077E9" w:rsidP="00D077E9">
    <w:pPr>
      <w:pStyle w:val="Encabezado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B3"/>
    <w:rsid w:val="0002482E"/>
    <w:rsid w:val="00050324"/>
    <w:rsid w:val="000624D8"/>
    <w:rsid w:val="000747A0"/>
    <w:rsid w:val="000A0150"/>
    <w:rsid w:val="000E63C9"/>
    <w:rsid w:val="00130E9D"/>
    <w:rsid w:val="00150A6D"/>
    <w:rsid w:val="00185B35"/>
    <w:rsid w:val="001D6AB3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06DA3"/>
    <w:rsid w:val="004110DE"/>
    <w:rsid w:val="0044085A"/>
    <w:rsid w:val="004B21A5"/>
    <w:rsid w:val="004E5FEE"/>
    <w:rsid w:val="005037F0"/>
    <w:rsid w:val="00516A86"/>
    <w:rsid w:val="005275F6"/>
    <w:rsid w:val="00572102"/>
    <w:rsid w:val="005F1BB0"/>
    <w:rsid w:val="00656C4D"/>
    <w:rsid w:val="006C1431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07217"/>
    <w:rsid w:val="00916B16"/>
    <w:rsid w:val="009173B9"/>
    <w:rsid w:val="0093335D"/>
    <w:rsid w:val="0093613E"/>
    <w:rsid w:val="00943026"/>
    <w:rsid w:val="00966B81"/>
    <w:rsid w:val="00977F79"/>
    <w:rsid w:val="009C7720"/>
    <w:rsid w:val="00A2054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A1896"/>
    <w:rsid w:val="00CB5B28"/>
    <w:rsid w:val="00CB7176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2475"/>
    <w:rsid w:val="00D86945"/>
    <w:rsid w:val="00D90290"/>
    <w:rsid w:val="00DB5A8C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88EA3"/>
  <w15:docId w15:val="{893A17FC-26B4-4881-AA15-B9F2F529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D6AB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D6AB3"/>
    <w:rPr>
      <w:rFonts w:ascii="Consolas" w:eastAsiaTheme="minorEastAsia" w:hAnsi="Consolas"/>
      <w:b/>
      <w:color w:val="082A75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eva\AppData\Local\Microsoft\Office\16.0\DTS\es-ES%7b897F6836-5246-46BA-8C0D-BBF2FCCE634D%7d\%7b6EFA9DD3-8D05-44D0-9F2F-B39DF8F43277%7dTF7e53ee0d-dd7d-4335-8cfd-efae5a747b05fb21fa67_win32-9f5ff6ac903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3BD12BC774440FB0A508F6430CA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DCAD3-F707-41A2-9430-74ACA9ED4078}"/>
      </w:docPartPr>
      <w:docPartBody>
        <w:p w:rsidR="00000000" w:rsidRDefault="00000000">
          <w:pPr>
            <w:pStyle w:val="D03BD12BC774440FB0A508F6430CAED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F8DA8207FAEB4F96BD7B0CCC36CE7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02C40-01AB-4920-8A46-2B0D79748B28}"/>
      </w:docPartPr>
      <w:docPartBody>
        <w:p w:rsidR="00000000" w:rsidRDefault="00000000">
          <w:pPr>
            <w:pStyle w:val="F8DA8207FAEB4F96BD7B0CCC36CE743F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F7"/>
    <w:rsid w:val="002A0DF7"/>
    <w:rsid w:val="00D8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D03BD12BC774440FB0A508F6430CAEDC">
    <w:name w:val="D03BD12BC774440FB0A508F6430CAEDC"/>
  </w:style>
  <w:style w:type="paragraph" w:customStyle="1" w:styleId="C8D45B9793984EE38A60F821E3BBF48C">
    <w:name w:val="C8D45B9793984EE38A60F821E3BBF48C"/>
  </w:style>
  <w:style w:type="paragraph" w:customStyle="1" w:styleId="F8DA8207FAEB4F96BD7B0CCC36CE743F">
    <w:name w:val="F8DA8207FAEB4F96BD7B0CCC36CE743F"/>
  </w:style>
  <w:style w:type="paragraph" w:customStyle="1" w:styleId="27D8297A5FE24756BB8431B08CF0BCA7">
    <w:name w:val="27D8297A5FE24756BB8431B08CF0BCA7"/>
  </w:style>
  <w:style w:type="paragraph" w:customStyle="1" w:styleId="8F9B172F787C444D9E2B868B0C80B15E">
    <w:name w:val="8F9B172F787C444D9E2B868B0C80B15E"/>
  </w:style>
  <w:style w:type="paragraph" w:customStyle="1" w:styleId="BDCCB12D84094760BDFDCACE6D44CE79">
    <w:name w:val="BDCCB12D84094760BDFDCACE6D44CE79"/>
  </w:style>
  <w:style w:type="paragraph" w:customStyle="1" w:styleId="E68FDA8CA63642B3A6D1CFC74BCAF5E2">
    <w:name w:val="E68FDA8CA63642B3A6D1CFC74BCAF5E2"/>
  </w:style>
  <w:style w:type="paragraph" w:customStyle="1" w:styleId="158CE050283041E282EF8A1981D2ACF4">
    <w:name w:val="158CE050283041E282EF8A1981D2AC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Gregorio Valiente y la IA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{6EFA9DD3-8D05-44D0-9F2F-B39DF8F43277}TF7e53ee0d-dd7d-4335-8cfd-efae5a747b05fb21fa67_win32-9f5ff6ac9036.dotx</Template>
  <TotalTime>48</TotalTime>
  <Pages>13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Gregorio Valiente</dc:creator>
  <cp:keywords/>
  <cp:lastModifiedBy>Gregorio Valiente</cp:lastModifiedBy>
  <cp:revision>4</cp:revision>
  <cp:lastPrinted>2026-06-29T14:50:00Z</cp:lastPrinted>
  <dcterms:created xsi:type="dcterms:W3CDTF">2026-06-29T14:11:00Z</dcterms:created>
  <dcterms:modified xsi:type="dcterms:W3CDTF">2026-06-29T15:00:00Z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